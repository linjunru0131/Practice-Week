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0DED2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-420370</wp:posOffset>
                </wp:positionH>
                <wp:positionV relativeFrom="paragraph">
                  <wp:posOffset>5640705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51023F4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所获奖项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</w:t>
                            </w:r>
                          </w:p>
                          <w:p w14:paraId="6070074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4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第五届中国数字营销大赛创意奖、优秀奖；</w:t>
                            </w:r>
                          </w:p>
                          <w:p w14:paraId="2196143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4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2024年“青创北京”挑战杯主赛道校级优秀奖；</w:t>
                            </w:r>
                          </w:p>
                          <w:p w14:paraId="071FE8C0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4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17届计算机设计大赛北京市级“朔日杯”三等奖；</w:t>
                            </w:r>
                          </w:p>
                          <w:p w14:paraId="76F1B482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4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18届计算机设计大赛北京市级三等奖；</w:t>
                            </w:r>
                          </w:p>
                          <w:p w14:paraId="7D200F3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4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2024年“挑战杯”首都大学生创业计划竞赛“青振京郊”金奖；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3.1pt;margin-top:444.15pt;height:97.95pt;width:506.75pt;z-index:251673600;mso-width-relative:page;mso-height-relative:page;" filled="f" stroked="f" coordsize="21600,21600" o:gfxdata="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zHwuPbAAAADAEAAA8AAAAAAAAAAQAgAAAAIgAAAGRycy9kb3ducmV2LnhtbFBL&#10;AQIUABQAAAAIAIdO4kCVzb1P8wEAANgDAAAOAAAAAAAAAAEAIAAAACo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51023F4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所获奖项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</w:t>
                      </w:r>
                    </w:p>
                    <w:p w14:paraId="60700744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4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第五届中国数字营销大赛创意奖、优秀奖；</w:t>
                      </w:r>
                    </w:p>
                    <w:p w14:paraId="2196143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4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2024年“青创北京”挑战杯主赛道校级优秀奖；</w:t>
                      </w:r>
                    </w:p>
                    <w:p w14:paraId="071FE8C0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4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17届计算机设计大赛北京市级“朔日杯”三等奖；</w:t>
                      </w:r>
                    </w:p>
                    <w:p w14:paraId="76F1B482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4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18届计算机设计大赛北京市级三等奖；</w:t>
                      </w:r>
                    </w:p>
                    <w:p w14:paraId="7D200F3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4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2024年“挑战杯”首都大学生创业计划竞赛“青振京郊”金奖；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-392430</wp:posOffset>
                </wp:positionH>
                <wp:positionV relativeFrom="paragraph">
                  <wp:posOffset>8446135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BF763DE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学习态度端正，成绩与综合测评均位居班级前列，学习踏实认真，注重夯实专业基础，不断提升自身能力。在思想上积极进取，以党员标准严格要求自己，遵守校纪校规，作风严谨。学生工作方面，曾任校团委体育生活中心副主任，具备三年校级组织工作经验。工作认真负责、细致稳妥，多次组织开展大型体育赛事，统筹协调活动流程，具备良好的沟通与执行能力。志愿方面，累计志愿时长超200小时，连续三年担任世界文化节项目负责人，踏实服务、乐于奉献，综合素质全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0.9pt;margin-top:665.05pt;height:61.95pt;width:493.75pt;z-index:251674624;mso-width-relative:page;mso-height-relative:page;" filled="f" stroked="f" coordsize="21600,21600" o:gfxdata="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4t4DF3AAAAA0BAAAPAAAA&#10;AAAAAAEAIAAAACIAAABkcnMvZG93bnJldi54bWxQSwECFAAUAAAACACHTuJAP66M9NgBAACYAwAA&#10;DgAAAAAAAAABACAAAAAr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BF763DE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学习态度端正，成绩与综合测评均位居班级前列，学习踏实认真，注重夯实专业基础，不断提升自身能力。在思想上积极进取，以党员标准严格要求自己，遵守校纪校规，作风严谨。学生工作方面，曾任校团委体育生活中心副主任，具备三年校级组织工作经验。工作认真负责、细致稳妥，多次组织开展大型体育赛事，统筹协调活动流程，具备良好的沟通与执行能力。志愿方面，累计志愿时长超200小时，连续三年担任世界文化节项目负责人，踏实服务、乐于奉献，综合素质全面。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731520</wp:posOffset>
            </wp:positionV>
            <wp:extent cx="1010285" cy="1414145"/>
            <wp:effectExtent l="0" t="0" r="10795" b="3175"/>
            <wp:wrapNone/>
            <wp:docPr id="23" name="图片 23" descr="报名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报名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-2783205</wp:posOffset>
                </wp:positionH>
                <wp:positionV relativeFrom="paragraph">
                  <wp:posOffset>-636905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19.15pt;margin-top:-50.15pt;height:66.6pt;width:445.45pt;z-index:251665408;v-text-anchor:middle;mso-width-relative:page;mso-height-relative:page;" fillcolor="#607A9D" filled="t" stroked="f" coordsize="21600,21600" arcsize="0.5" o:gfxdata="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gFNse9oAAAAMAQAADwAAAAAAAAABACAAAAAiAAAAZHJzL2Rv&#10;d25yZXYueG1sUEsBAhQAFAAAAAgAh07iQJ6TCAA4AgAAMQQAAA4AAAAAAAAAAQAgAAAAKQEAAGRy&#10;cy9lMm9Eb2MueG1sUEsFBgAAAAAGAAYAWQEAANM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3952875</wp:posOffset>
                </wp:positionV>
                <wp:extent cx="6435725" cy="1958340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958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3179D8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所获荣誉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</w:p>
                          <w:p w14:paraId="6DC9595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2022-2023学年校级二等奖学金</w:t>
                            </w:r>
                          </w:p>
                          <w:p w14:paraId="0365CF1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2022-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2023学年院级“三好学生”</w:t>
                            </w:r>
                          </w:p>
                          <w:p w14:paraId="1F39255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2022-2023学年院级“优秀共青团员”</w:t>
                            </w:r>
                          </w:p>
                          <w:p w14:paraId="4AD063A3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2023-2024学年校级三等奖学金</w:t>
                            </w:r>
                          </w:p>
                          <w:p w14:paraId="32A5C20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2023-2024学年院级“三好学生”</w:t>
                            </w:r>
                          </w:p>
                          <w:p w14:paraId="789170C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2023-2024学年校级“优秀团干部”</w:t>
                            </w:r>
                          </w:p>
                          <w:p w14:paraId="1515054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2024-2025学年校级二等奖学金</w:t>
                            </w:r>
                          </w:p>
                          <w:p w14:paraId="52FD29F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2024-2025学年院级“优秀共青团员”</w:t>
                            </w:r>
                          </w:p>
                          <w:p w14:paraId="6879F75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260" w:lineRule="exact"/>
                              <w:ind w:left="420" w:hanging="42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2024-2025学年校级“优秀团干部”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3.15pt;margin-top:311.25pt;height:154.2pt;width:506.75pt;z-index:251670528;mso-width-relative:page;mso-height-relative:page;" filled="f" stroked="f" coordsize="21600,21600" o:gfxdata="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xdc6Ct0AAAALAQAADwAAAAAAAAABACAAAAAiAAAAZHJzL2Rvd25yZXYueG1s&#10;UEsBAhQAFAAAAAgAh07iQHVvYx/zAQAA2QMAAA4AAAAAAAAAAQAgAAAALA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3179D8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所获荣誉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</w:t>
                      </w:r>
                    </w:p>
                    <w:p w14:paraId="6DC95951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2022-2023学年校级二等奖学金</w:t>
                      </w:r>
                    </w:p>
                    <w:p w14:paraId="0365CF1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2022-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2023学年院级“三好学生”</w:t>
                      </w:r>
                    </w:p>
                    <w:p w14:paraId="1F39255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2022-2023学年院级“优秀共青团员”</w:t>
                      </w:r>
                    </w:p>
                    <w:p w14:paraId="4AD063A3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2023-2024学年校级三等奖学金</w:t>
                      </w:r>
                    </w:p>
                    <w:p w14:paraId="32A5C20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2023-2024学年院级“三好学生”</w:t>
                      </w:r>
                    </w:p>
                    <w:p w14:paraId="789170C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2023-2024学年校级“优秀团干部”</w:t>
                      </w:r>
                    </w:p>
                    <w:p w14:paraId="1515054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2024-2025学年校级二等奖学金</w:t>
                      </w:r>
                    </w:p>
                    <w:p w14:paraId="52FD29F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2024-2025学年院级“优秀共青团员”</w:t>
                      </w:r>
                    </w:p>
                    <w:p w14:paraId="6879F757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260" w:lineRule="exact"/>
                        <w:ind w:left="420" w:hanging="42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2024-2025学年校级“优秀团干部”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-513080</wp:posOffset>
                </wp:positionH>
                <wp:positionV relativeFrom="paragraph">
                  <wp:posOffset>2540000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940D6F9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人工智能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北京语言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大学（本科）                          202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.09-202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929935A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项目经历：1.2023年度作为负责人完成市级大创项目《美智学--校园主题短视频交互平台》</w:t>
                            </w:r>
                          </w:p>
                          <w:p w14:paraId="3783D9B0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2.2024年度完成市级大创项目《景韵词魂--基于深度学习的风景图像生成宋词系统》</w:t>
                            </w:r>
                          </w:p>
                          <w:p w14:paraId="03E1D921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专利：    作为第二著作人发表软件专利喷雾干燥效果分析平台V1.0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0.4pt;margin-top:200pt;height:79pt;width:506.75pt;z-index:251661312;mso-width-relative:page;mso-height-relative:page;" filled="f" stroked="f" coordsize="21600,21600" o:gfxdata="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p9bQ13AAAAAsBAAAP&#10;AAAAAAAAAAEAIAAAACIAAABkcnMvZG93bnJldi54bWxQSwECFAAUAAAACACHTuJAyp4Zk9sBAACZ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940D6F9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人工智能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北京语言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大学（本科）                          202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.09-202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929935A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项目经历：1.2023年度作为负责人完成市级大创项目《美智学--校园主题短视频交互平台》</w:t>
                      </w:r>
                    </w:p>
                    <w:p w14:paraId="3783D9B0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2.2024年度完成市级大创项目《景韵词魂--基于深度学习的风景图像生成宋词系统》</w:t>
                      </w:r>
                    </w:p>
                    <w:p w14:paraId="03E1D921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专利：    作为第二著作人发表软件专利喷雾干燥效果分析平台V1.0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-742315</wp:posOffset>
                </wp:positionH>
                <wp:positionV relativeFrom="paragraph">
                  <wp:posOffset>8182610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8777BCA"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45pt;margin-top:644.3pt;height:23.2pt;width:517.45pt;z-index:251675648;mso-width-relative:page;mso-height-relative:page;" coordorigin="1000,3618" coordsize="10349,464" o:gfxdata="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jYXkW9wAAAAOAQAADwAAAAAA&#10;AAABACAAAAAiAAAAZHJzL2Rvd25yZXYueG1sUEsBAhQAFAAAAAgAh07iQN9nBBSeAwAAXQoAAA4A&#10;AAAAAAAAAQAgAAAAKwEAAGRycy9lMm9Eb2MueG1sUEsFBgAAAAAGAAYAWQEAADs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8777BCA"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-448310</wp:posOffset>
                </wp:positionH>
                <wp:positionV relativeFrom="paragraph">
                  <wp:posOffset>7342505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320198C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四、六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级证书，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大学英语专业四级证书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，能够熟练的进行听、说、读、写。</w:t>
                            </w:r>
                          </w:p>
                          <w:p w14:paraId="4180F7A3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计算机：熟练操作windows平台上的各类应用软件，如Word、Excel、Power Point。</w:t>
                            </w:r>
                          </w:p>
                          <w:p w14:paraId="0BA8F1A6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3pt;margin-top:578.15pt;height:61.95pt;width:506.75pt;z-index:251662336;mso-width-relative:page;mso-height-relative:page;" filled="f" stroked="f" coordsize="21600,21600" o:gfxdata="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jPgF29wAAAANAQAADwAA&#10;AAAAAAABACAAAAAiAAAAZHJzL2Rvd25yZXYueG1sUEsBAhQAFAAAAAgAh07iQNAHB7/ZAQAAmAMA&#10;AA4AAAAAAAAAAQAgAAAAKw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320198C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四、六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级证书，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大学英语专业四级证书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，能够熟练的进行听、说、读、写。</w:t>
                      </w:r>
                    </w:p>
                    <w:p w14:paraId="4180F7A3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计算机：熟练操作windows平台上的各类应用软件，如Word、Excel、Power Point。</w:t>
                      </w:r>
                    </w:p>
                    <w:p w14:paraId="0BA8F1A6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6981190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40E9D0"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7.7pt;margin-top:549.7pt;height:23.2pt;width:517.45pt;z-index:251664384;mso-width-relative:page;mso-height-relative:page;" coordorigin="1000,3618" coordsize="10349,464" o:gfxdata="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C40E9D0"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2211070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2502010"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25pt;margin-top:174.1pt;height:23.2pt;width:517.45pt;z-index:251663360;mso-width-relative:page;mso-height-relative:page;" coordorigin="1000,3618" coordsize="10349,464" o:gfxdata="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NP3wwLcAAAADAEA&#10;AA8AAAAAAAAAAQAgAAAAIgAAAGRycy9kb3ducmV2LnhtbFBLAQIUABQAAAAIAIdO4kAwf6/zpQMA&#10;AFoKAAAOAAAAAAAAAAEAIAAAACsBAABkcnMvZTJvRG9jLnhtbFBLBQYAAAAABgAGAFkBAABCBwAA&#10;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2502010"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3652520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61DDA32"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获奖荣誉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25pt;margin-top:287.6pt;height:23.2pt;width:517.45pt;z-index:251672576;mso-width-relative:page;mso-height-relative:page;" coordorigin="1000,3618" coordsize="10349,464" o:gfxdata="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61DDA32"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  <w:lang w:val="en-US" w:eastAsia="zh-CN"/>
                            </w:rPr>
                            <w:t>获奖荣誉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-507365</wp:posOffset>
                </wp:positionV>
                <wp:extent cx="3338830" cy="63500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830" cy="635000"/>
                          <a:chOff x="5326" y="886"/>
                          <a:chExt cx="5258" cy="1000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26" y="973"/>
                            <a:ext cx="3310" cy="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F42CF50">
                              <w:pPr>
                                <w:pStyle w:val="5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6AA227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3D305F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6pt;margin-top:-39.95pt;height:50pt;width:262.9pt;z-index:251669504;mso-width-relative:page;mso-height-relative:page;" coordorigin="5326,886" o:gfxdata="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Z0D3H2wAAAAoBAAAPAAAAAAAAAAEAIAAAACIAAABkcnMv&#10;ZG93bnJldi54bWxQSwECFAAUAAAACACHTuJA6lMW1VYDAAACCwAADgAAAAAAAAABACAAAAAqAQAA&#10;ZHJzL2Uyb0RvYy54bWxQSwUGAAAAAAYABgBZAQAA8gYAAAAA&#10;">
                <o:lock v:ext="edit" aspectratio="f"/>
                <v:rect id="矩形 4" o:spid="_x0000_s1026" o:spt="1" style="position:absolute;left:5326;top:973;height:913;width:3310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F42CF50">
                        <w:pPr>
                          <w:pStyle w:val="5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96AA227"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73D305F">
                          <w:pP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F633969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手机：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17801793161</w:t>
                            </w:r>
                          </w:p>
                          <w:p w14:paraId="3C9E3F25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邮箱：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3032157535@qq.com</w:t>
                            </w:r>
                          </w:p>
                          <w:p w14:paraId="1DE94BA8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院校：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北京语言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</w:p>
                          <w:p w14:paraId="1A081E03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地址：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北京市海淀区学院路15号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68480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U8knNsAAAALAQAADwAAAAAAAAABACAAAAAiAAAAZHJzL2Rvd25yZXYueG1s&#10;UEsBAhQAFAAAAAgAh07iQJSA05j1AQAA2g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F633969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手机：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17801793161</w:t>
                      </w:r>
                    </w:p>
                    <w:p w14:paraId="3C9E3F25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邮箱：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3032157535@qq.com</w:t>
                      </w:r>
                    </w:p>
                    <w:p w14:paraId="1DE94BA8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院校：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北京语言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</w:t>
                      </w:r>
                    </w:p>
                    <w:p w14:paraId="1A081E03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地址：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北京市海淀区学院路15号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3F5FE22"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67456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uyauzbAAAACwEAAA8AAAAAAAAAAQAg&#10;AAAAIgAAAGRycy9kb3ducmV2LnhtbFBLAQIUABQAAAAIAIdO4kAJ/P4ImgMAAF0KAAAOAAAAAAAA&#10;AAEAIAAAACoBAABkcnMvZTJvRG9jLnhtbFBLBQYAAAAABgAGAFkBAAA2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3F5FE22"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2635E4E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姓    名：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林筠茹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</w:p>
                          <w:p w14:paraId="292598BA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  大学本科</w:t>
                            </w:r>
                          </w:p>
                          <w:p w14:paraId="2260DF81"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政治面貌：  预备党员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66432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gEP6rcAAAACwEAAA8AAAAAAAAAAQAgAAAAIgAAAGRycy9kb3ducmV2LnhtbFBL&#10;AQIUABQAAAAIAIdO4kBZoe5P8gEAANkDAAAOAAAAAAAAAAEAIAAAACs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2635E4E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姓    名：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林筠茹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</w:t>
                      </w:r>
                    </w:p>
                    <w:p w14:paraId="292598BA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 w14:paraId="2260DF81"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政治面貌：  预备党员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57216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vEPkLcAAAADwEAAA8AAAAAAAAAAQAgAAAAIgAAAGRycy9kb3du&#10;cmV2LnhtbFBLAQIUABQAAAAIAIdO4kAQKmNrbQIAAL8EAAAOAAAAAAAAAAEAIAAAACsBAABkcnMv&#10;ZTJvRG9jLnhtbFBLBQYAAAAABgAGAFkBAAAK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71552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Yu Gothic UI Semibold"/>
    <w:panose1 w:val="000000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zRlMTg4OTY5ZGRhMzFkOTJlNGFhNjk5NzkyN2QifQ=="/>
  </w:docVars>
  <w:rsids>
    <w:rsidRoot w:val="606C21AA"/>
    <w:rsid w:val="000A610C"/>
    <w:rsid w:val="000C233C"/>
    <w:rsid w:val="000D30B6"/>
    <w:rsid w:val="00194095"/>
    <w:rsid w:val="001E3984"/>
    <w:rsid w:val="003A550E"/>
    <w:rsid w:val="006F74FD"/>
    <w:rsid w:val="00931EE2"/>
    <w:rsid w:val="00A45395"/>
    <w:rsid w:val="00C25F89"/>
    <w:rsid w:val="00CC3617"/>
    <w:rsid w:val="00DD38F3"/>
    <w:rsid w:val="00E80AFE"/>
    <w:rsid w:val="00FB52AF"/>
    <w:rsid w:val="037F17AC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AC73BED"/>
    <w:rsid w:val="1DCE2A7B"/>
    <w:rsid w:val="23270C6D"/>
    <w:rsid w:val="25603F39"/>
    <w:rsid w:val="2749705A"/>
    <w:rsid w:val="2DEC7260"/>
    <w:rsid w:val="3317740C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676B4C53"/>
    <w:rsid w:val="6A5D545F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简历-简致简历求职简历应届生简历最新简历创意简历.docx</Template>
  <Pages>1</Pages>
  <Words>0</Words>
  <Characters>0</Characters>
  <Lines>1</Lines>
  <Paragraphs>1</Paragraphs>
  <TotalTime>17</TotalTime>
  <ScaleCrop>false</ScaleCrop>
  <LinksUpToDate>false</LinksUpToDate>
  <CharactersWithSpaces>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你是我的小星星</cp:lastModifiedBy>
  <dcterms:modified xsi:type="dcterms:W3CDTF">2026-04-13T08:04:10Z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536ED4F33A024B6BB7F15FF3B212D5E0_13</vt:lpwstr>
  </property>
  <property fmtid="{D5CDD505-2E9C-101B-9397-08002B2CF9AE}" pid="4" name="KSOTemplateDocerSaveRecord">
    <vt:lpwstr>eyJoZGlkIjoiNjNkZDQxYTliNGQ3ZDc2ZDRlOGE1MjEzM2ZmN2RiZjIiLCJ1c2VySWQiOiI1NzQ0NTc0NzMifQ==</vt:lpwstr>
  </property>
</Properties>
</file>